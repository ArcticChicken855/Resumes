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249EF40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D58D0DA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5003BF" wp14:editId="41F43963">
                      <wp:extent cx="2122805" cy="1917628"/>
                      <wp:effectExtent l="19050" t="19050" r="29845" b="4508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1917628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079E585" id="Oval 2" o:spid="_x0000_s1026" alt="Title: Professional Headshot of Man" style="width:167.15pt;height:1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35121C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67F075A" w14:textId="08547040" w:rsidR="001B2ABD" w:rsidRDefault="00BD7945" w:rsidP="00BD7945">
            <w:pPr>
              <w:pStyle w:val="Title"/>
            </w:pPr>
            <w:r>
              <w:t>Nathan Carlson</w:t>
            </w:r>
          </w:p>
        </w:tc>
      </w:tr>
      <w:tr w:rsidR="001B2ABD" w14:paraId="407B7720" w14:textId="77777777" w:rsidTr="001B2ABD">
        <w:tc>
          <w:tcPr>
            <w:tcW w:w="3600" w:type="dxa"/>
          </w:tcPr>
          <w:sdt>
            <w:sdtPr>
              <w:id w:val="-1954003311"/>
              <w:placeholder>
                <w:docPart w:val="8187656DCF084A98B95647AC44658B9D"/>
              </w:placeholder>
              <w:temporary/>
              <w:showingPlcHdr/>
              <w15:appearance w15:val="hidden"/>
            </w:sdtPr>
            <w:sdtEndPr>
              <w:rPr>
                <w:sz w:val="28"/>
                <w:szCs w:val="32"/>
              </w:rPr>
            </w:sdtEndPr>
            <w:sdtContent>
              <w:p w14:paraId="504BBAE4" w14:textId="77777777" w:rsidR="00036450" w:rsidRPr="008E3A0B" w:rsidRDefault="00CB0055" w:rsidP="00CB0055">
                <w:pPr>
                  <w:pStyle w:val="Heading3"/>
                  <w:rPr>
                    <w:sz w:val="28"/>
                    <w:szCs w:val="32"/>
                  </w:rPr>
                </w:pPr>
                <w:r w:rsidRPr="008E3A0B">
                  <w:rPr>
                    <w:sz w:val="28"/>
                    <w:szCs w:val="32"/>
                  </w:rPr>
                  <w:t>Contact</w:t>
                </w:r>
              </w:p>
            </w:sdtContent>
          </w:sdt>
          <w:sdt>
            <w:sdtPr>
              <w:rPr>
                <w:sz w:val="22"/>
                <w:szCs w:val="28"/>
              </w:rPr>
              <w:id w:val="1111563247"/>
              <w:placeholder>
                <w:docPart w:val="F893D9CB640541099148231F147FD238"/>
              </w:placeholder>
              <w:temporary/>
              <w:showingPlcHdr/>
              <w15:appearance w15:val="hidden"/>
            </w:sdtPr>
            <w:sdtEndPr/>
            <w:sdtContent>
              <w:p w14:paraId="044D9193" w14:textId="77777777" w:rsidR="004D3011" w:rsidRPr="008E3A0B" w:rsidRDefault="004D3011" w:rsidP="004D3011">
                <w:pPr>
                  <w:rPr>
                    <w:sz w:val="22"/>
                    <w:szCs w:val="28"/>
                  </w:rPr>
                </w:pPr>
                <w:r w:rsidRPr="008E3A0B">
                  <w:rPr>
                    <w:sz w:val="22"/>
                    <w:szCs w:val="28"/>
                  </w:rPr>
                  <w:t>PHONE:</w:t>
                </w:r>
              </w:p>
            </w:sdtContent>
          </w:sdt>
          <w:p w14:paraId="4B71E836" w14:textId="45A950A1" w:rsidR="004D3011" w:rsidRPr="008E3A0B" w:rsidRDefault="001429C9" w:rsidP="004D3011">
            <w:pPr>
              <w:rPr>
                <w:sz w:val="22"/>
                <w:szCs w:val="28"/>
              </w:rPr>
            </w:pPr>
            <w:r w:rsidRPr="008E3A0B">
              <w:rPr>
                <w:sz w:val="22"/>
                <w:szCs w:val="28"/>
              </w:rPr>
              <w:t>412-690-5955</w:t>
            </w:r>
          </w:p>
          <w:p w14:paraId="6BE63FAC" w14:textId="77777777" w:rsidR="004D3011" w:rsidRPr="008E3A0B" w:rsidRDefault="004D3011" w:rsidP="004D3011">
            <w:pPr>
              <w:rPr>
                <w:sz w:val="22"/>
                <w:szCs w:val="28"/>
              </w:rPr>
            </w:pPr>
          </w:p>
          <w:sdt>
            <w:sdtPr>
              <w:rPr>
                <w:sz w:val="22"/>
                <w:szCs w:val="28"/>
              </w:rPr>
              <w:id w:val="-240260293"/>
              <w:placeholder>
                <w:docPart w:val="4EBFCB4FE7EC4C9B948C26B3BBFEDA04"/>
              </w:placeholder>
              <w:temporary/>
              <w:showingPlcHdr/>
              <w15:appearance w15:val="hidden"/>
            </w:sdtPr>
            <w:sdtEndPr/>
            <w:sdtContent>
              <w:p w14:paraId="7B25A470" w14:textId="77777777" w:rsidR="004D3011" w:rsidRPr="008E3A0B" w:rsidRDefault="004D3011" w:rsidP="004D3011">
                <w:pPr>
                  <w:rPr>
                    <w:sz w:val="22"/>
                    <w:szCs w:val="28"/>
                  </w:rPr>
                </w:pPr>
                <w:r w:rsidRPr="008E3A0B">
                  <w:rPr>
                    <w:sz w:val="22"/>
                    <w:szCs w:val="28"/>
                  </w:rPr>
                  <w:t>EMAIL:</w:t>
                </w:r>
              </w:p>
            </w:sdtContent>
          </w:sdt>
          <w:p w14:paraId="6E225FBC" w14:textId="496AE406" w:rsidR="00036450" w:rsidRPr="008E3A0B" w:rsidRDefault="001429C9" w:rsidP="004D3011">
            <w:pPr>
              <w:rPr>
                <w:rStyle w:val="Hyperlink"/>
                <w:sz w:val="22"/>
                <w:szCs w:val="28"/>
              </w:rPr>
            </w:pPr>
            <w:r w:rsidRPr="008E3A0B">
              <w:rPr>
                <w:sz w:val="22"/>
                <w:szCs w:val="28"/>
              </w:rPr>
              <w:t>nathancarlson79@gmail.com</w:t>
            </w:r>
          </w:p>
          <w:p w14:paraId="5F767A19" w14:textId="2E1DE251" w:rsidR="004D3011" w:rsidRPr="004D3011" w:rsidRDefault="004D3011" w:rsidP="004D3011"/>
        </w:tc>
        <w:tc>
          <w:tcPr>
            <w:tcW w:w="720" w:type="dxa"/>
          </w:tcPr>
          <w:p w14:paraId="5F37061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4CF0E144AD14B1F9E800F7F295B9CEC"/>
              </w:placeholder>
              <w:temporary/>
              <w:showingPlcHdr/>
              <w15:appearance w15:val="hidden"/>
            </w:sdtPr>
            <w:sdtEndPr/>
            <w:sdtContent>
              <w:p w14:paraId="5CF2A276" w14:textId="77777777" w:rsidR="001B2ABD" w:rsidRDefault="00E25A26" w:rsidP="00036450">
                <w:pPr>
                  <w:pStyle w:val="Heading2"/>
                </w:pPr>
                <w:r w:rsidRPr="008E3A0B">
                  <w:rPr>
                    <w:sz w:val="24"/>
                    <w:szCs w:val="28"/>
                  </w:rPr>
                  <w:t>EDUCATION</w:t>
                </w:r>
              </w:p>
            </w:sdtContent>
          </w:sdt>
          <w:p w14:paraId="29B74DA2" w14:textId="45480F03" w:rsidR="00036450" w:rsidRPr="008E3A0B" w:rsidRDefault="00BD7945" w:rsidP="00BD7945">
            <w:pPr>
              <w:pStyle w:val="Heading4"/>
              <w:rPr>
                <w:sz w:val="20"/>
                <w:szCs w:val="24"/>
              </w:rPr>
            </w:pPr>
            <w:r w:rsidRPr="008E3A0B">
              <w:rPr>
                <w:sz w:val="20"/>
                <w:szCs w:val="24"/>
              </w:rPr>
              <w:t>Community College of Allegheny County</w:t>
            </w:r>
          </w:p>
          <w:p w14:paraId="11060058" w14:textId="6C7C2BB6" w:rsidR="00BD7945" w:rsidRPr="008E3A0B" w:rsidRDefault="00F164D2" w:rsidP="00BD7945">
            <w:pPr>
              <w:rPr>
                <w:sz w:val="20"/>
                <w:szCs w:val="24"/>
              </w:rPr>
            </w:pPr>
            <w:r w:rsidRPr="008E3A0B">
              <w:rPr>
                <w:sz w:val="20"/>
                <w:szCs w:val="24"/>
              </w:rPr>
              <w:t>Fall 2017 – Present</w:t>
            </w:r>
          </w:p>
          <w:p w14:paraId="06368F4E" w14:textId="72A5E937" w:rsidR="00F164D2" w:rsidRPr="008E3A0B" w:rsidRDefault="00F164D2" w:rsidP="00BD7945">
            <w:pPr>
              <w:rPr>
                <w:sz w:val="20"/>
                <w:szCs w:val="24"/>
              </w:rPr>
            </w:pPr>
          </w:p>
          <w:p w14:paraId="7D7B9C6C" w14:textId="7F7EDA2C" w:rsidR="00F164D2" w:rsidRPr="008E3A0B" w:rsidRDefault="00F164D2" w:rsidP="00BD7945">
            <w:pPr>
              <w:rPr>
                <w:sz w:val="20"/>
                <w:szCs w:val="24"/>
              </w:rPr>
            </w:pPr>
            <w:r w:rsidRPr="008E3A0B">
              <w:rPr>
                <w:sz w:val="20"/>
                <w:szCs w:val="24"/>
              </w:rPr>
              <w:t xml:space="preserve">Highschool Dual Enrollment – </w:t>
            </w:r>
            <w:r w:rsidR="007942A8">
              <w:rPr>
                <w:sz w:val="20"/>
                <w:szCs w:val="24"/>
              </w:rPr>
              <w:t>May 2021 graduation</w:t>
            </w:r>
          </w:p>
          <w:sdt>
            <w:sdtPr>
              <w:id w:val="1001553383"/>
              <w:placeholder>
                <w:docPart w:val="5B511F18574D4532BB3963715474D1FA"/>
              </w:placeholder>
              <w:temporary/>
              <w:showingPlcHdr/>
              <w15:appearance w15:val="hidden"/>
            </w:sdtPr>
            <w:sdtEndPr/>
            <w:sdtContent>
              <w:p w14:paraId="027BC93A" w14:textId="77777777" w:rsidR="00036450" w:rsidRDefault="00036450" w:rsidP="00036450">
                <w:pPr>
                  <w:pStyle w:val="Heading2"/>
                </w:pPr>
                <w:r w:rsidRPr="008E3A0B">
                  <w:rPr>
                    <w:sz w:val="24"/>
                    <w:szCs w:val="28"/>
                  </w:rPr>
                  <w:t>WORK EXPERIENCE</w:t>
                </w:r>
              </w:p>
            </w:sdtContent>
          </w:sdt>
          <w:p w14:paraId="13AFC35B" w14:textId="7DAFA743" w:rsidR="004D3011" w:rsidRPr="008E3A0B" w:rsidRDefault="00F164D2" w:rsidP="00036450">
            <w:pPr>
              <w:rPr>
                <w:b/>
                <w:bCs/>
                <w:sz w:val="20"/>
                <w:szCs w:val="24"/>
              </w:rPr>
            </w:pPr>
            <w:r w:rsidRPr="008E3A0B">
              <w:rPr>
                <w:b/>
                <w:bCs/>
                <w:sz w:val="20"/>
                <w:szCs w:val="24"/>
              </w:rPr>
              <w:t>At-Home Childcare</w:t>
            </w:r>
          </w:p>
          <w:p w14:paraId="56B0A103" w14:textId="3E25E7AD" w:rsidR="00F164D2" w:rsidRPr="008E3A0B" w:rsidRDefault="00F164D2" w:rsidP="00036450">
            <w:pPr>
              <w:rPr>
                <w:sz w:val="20"/>
                <w:szCs w:val="24"/>
              </w:rPr>
            </w:pPr>
            <w:r w:rsidRPr="008E3A0B">
              <w:rPr>
                <w:sz w:val="20"/>
                <w:szCs w:val="24"/>
              </w:rPr>
              <w:t>Fall 2018 – Fall 2019</w:t>
            </w:r>
          </w:p>
          <w:p w14:paraId="4F359B0F" w14:textId="6665B3C9" w:rsidR="00F164D2" w:rsidRPr="008E3A0B" w:rsidRDefault="00F164D2" w:rsidP="00036450">
            <w:pPr>
              <w:rPr>
                <w:sz w:val="20"/>
                <w:szCs w:val="24"/>
              </w:rPr>
            </w:pPr>
          </w:p>
          <w:p w14:paraId="66AF1210" w14:textId="2E5BE706" w:rsidR="00F164D2" w:rsidRPr="008E3A0B" w:rsidRDefault="00F164D2" w:rsidP="00036450">
            <w:pPr>
              <w:rPr>
                <w:sz w:val="20"/>
                <w:szCs w:val="24"/>
              </w:rPr>
            </w:pPr>
            <w:r w:rsidRPr="008E3A0B">
              <w:rPr>
                <w:sz w:val="20"/>
                <w:szCs w:val="24"/>
              </w:rPr>
              <w:t xml:space="preserve">I worked as a </w:t>
            </w:r>
            <w:r w:rsidR="006C5BF8" w:rsidRPr="008E3A0B">
              <w:rPr>
                <w:sz w:val="20"/>
                <w:szCs w:val="24"/>
              </w:rPr>
              <w:t xml:space="preserve">part-time </w:t>
            </w:r>
            <w:r w:rsidRPr="008E3A0B">
              <w:rPr>
                <w:sz w:val="20"/>
                <w:szCs w:val="24"/>
              </w:rPr>
              <w:t xml:space="preserve">babysitter for a </w:t>
            </w:r>
            <w:r w:rsidR="006C5BF8" w:rsidRPr="008E3A0B">
              <w:rPr>
                <w:sz w:val="20"/>
                <w:szCs w:val="24"/>
              </w:rPr>
              <w:t>10-year-old boy while his mother was at work. I also tutored him and assisted him with his schoolwork.</w:t>
            </w:r>
          </w:p>
          <w:p w14:paraId="166B1515" w14:textId="77777777" w:rsidR="00F164D2" w:rsidRPr="00F164D2" w:rsidRDefault="00F164D2" w:rsidP="00036450"/>
          <w:sdt>
            <w:sdtPr>
              <w:id w:val="1669594239"/>
              <w:placeholder>
                <w:docPart w:val="EC2B16CCDE124317BA478CC316353542"/>
              </w:placeholder>
              <w:temporary/>
              <w:showingPlcHdr/>
              <w15:appearance w15:val="hidden"/>
            </w:sdtPr>
            <w:sdtEndPr/>
            <w:sdtContent>
              <w:p w14:paraId="10204172" w14:textId="247D04D6" w:rsidR="006C5BF8" w:rsidRPr="006C5BF8" w:rsidRDefault="00180329" w:rsidP="006C5BF8">
                <w:pPr>
                  <w:pStyle w:val="Heading2"/>
                </w:pPr>
                <w:r w:rsidRPr="008E3A0B">
                  <w:rPr>
                    <w:rStyle w:val="Heading2Char"/>
                    <w:b/>
                    <w:bCs/>
                    <w:caps/>
                    <w:sz w:val="24"/>
                    <w:szCs w:val="28"/>
                  </w:rPr>
                  <w:t>SKILLS</w:t>
                </w:r>
              </w:p>
            </w:sdtContent>
          </w:sdt>
        </w:tc>
      </w:tr>
    </w:tbl>
    <w:p w14:paraId="5B95CFC1" w14:textId="50A16E7E" w:rsidR="0043117B" w:rsidRPr="008E3A0B" w:rsidRDefault="006C5BF8" w:rsidP="006C5BF8">
      <w:pPr>
        <w:pStyle w:val="ListParagraph"/>
        <w:numPr>
          <w:ilvl w:val="0"/>
          <w:numId w:val="6"/>
        </w:numPr>
        <w:tabs>
          <w:tab w:val="left" w:pos="4593"/>
        </w:tabs>
        <w:rPr>
          <w:sz w:val="20"/>
          <w:szCs w:val="24"/>
        </w:rPr>
      </w:pPr>
      <w:r w:rsidRPr="008E3A0B">
        <w:rPr>
          <w:sz w:val="20"/>
          <w:szCs w:val="24"/>
        </w:rPr>
        <w:t>Exercise: worked with a personal trainer from Fall 2019 – present, with a few months break during the pandemic.</w:t>
      </w:r>
    </w:p>
    <w:p w14:paraId="5C18C1A5" w14:textId="77777777" w:rsidR="008E3A0B" w:rsidRPr="008E3A0B" w:rsidRDefault="008E3A0B" w:rsidP="008E3A0B">
      <w:pPr>
        <w:pStyle w:val="ListParagraph"/>
        <w:tabs>
          <w:tab w:val="left" w:pos="4593"/>
        </w:tabs>
        <w:ind w:left="5313"/>
        <w:rPr>
          <w:sz w:val="20"/>
          <w:szCs w:val="24"/>
        </w:rPr>
      </w:pPr>
    </w:p>
    <w:p w14:paraId="79533D37" w14:textId="01B778CC" w:rsidR="006C5BF8" w:rsidRPr="008E3A0B" w:rsidRDefault="006C5BF8" w:rsidP="006C5BF8">
      <w:pPr>
        <w:pStyle w:val="ListParagraph"/>
        <w:numPr>
          <w:ilvl w:val="0"/>
          <w:numId w:val="6"/>
        </w:numPr>
        <w:tabs>
          <w:tab w:val="left" w:pos="4593"/>
        </w:tabs>
        <w:rPr>
          <w:sz w:val="20"/>
          <w:szCs w:val="24"/>
        </w:rPr>
      </w:pPr>
      <w:r w:rsidRPr="008E3A0B">
        <w:rPr>
          <w:sz w:val="20"/>
          <w:szCs w:val="24"/>
        </w:rPr>
        <w:t>Lawn Care: I have practiced mowing, aerating, and grass fertilization, as well as moss removal and leaf cleanup.</w:t>
      </w:r>
    </w:p>
    <w:p w14:paraId="76A1DBDC" w14:textId="77777777" w:rsidR="008E3A0B" w:rsidRPr="008E3A0B" w:rsidRDefault="008E3A0B" w:rsidP="008E3A0B">
      <w:pPr>
        <w:tabs>
          <w:tab w:val="left" w:pos="4593"/>
        </w:tabs>
        <w:rPr>
          <w:sz w:val="20"/>
          <w:szCs w:val="24"/>
        </w:rPr>
      </w:pPr>
    </w:p>
    <w:p w14:paraId="4F7F230A" w14:textId="494404C7" w:rsidR="008E3A0B" w:rsidRPr="008E3A0B" w:rsidRDefault="006C5BF8" w:rsidP="008E3A0B">
      <w:pPr>
        <w:pStyle w:val="ListParagraph"/>
        <w:numPr>
          <w:ilvl w:val="0"/>
          <w:numId w:val="6"/>
        </w:numPr>
        <w:tabs>
          <w:tab w:val="left" w:pos="4593"/>
        </w:tabs>
        <w:rPr>
          <w:sz w:val="20"/>
          <w:szCs w:val="24"/>
        </w:rPr>
      </w:pPr>
      <w:r w:rsidRPr="008E3A0B">
        <w:rPr>
          <w:sz w:val="20"/>
          <w:szCs w:val="24"/>
        </w:rPr>
        <w:t xml:space="preserve">Gardening: I know how to </w:t>
      </w:r>
      <w:r w:rsidR="008E3A0B" w:rsidRPr="008E3A0B">
        <w:rPr>
          <w:sz w:val="20"/>
          <w:szCs w:val="24"/>
        </w:rPr>
        <w:t>plant roses, small trees, and various flowers. I also know how to remove plants, as well as lay down mulch.</w:t>
      </w:r>
    </w:p>
    <w:p w14:paraId="09FF584F" w14:textId="77777777" w:rsidR="008E3A0B" w:rsidRPr="008E3A0B" w:rsidRDefault="008E3A0B" w:rsidP="008E3A0B">
      <w:pPr>
        <w:pStyle w:val="ListParagraph"/>
        <w:rPr>
          <w:sz w:val="20"/>
          <w:szCs w:val="24"/>
        </w:rPr>
      </w:pPr>
    </w:p>
    <w:p w14:paraId="45DFE884" w14:textId="2D8AD114" w:rsidR="008E3A0B" w:rsidRDefault="008E3A0B" w:rsidP="007942A8">
      <w:pPr>
        <w:pStyle w:val="ListParagraph"/>
        <w:numPr>
          <w:ilvl w:val="0"/>
          <w:numId w:val="6"/>
        </w:numPr>
        <w:tabs>
          <w:tab w:val="left" w:pos="4593"/>
        </w:tabs>
        <w:rPr>
          <w:sz w:val="20"/>
          <w:szCs w:val="24"/>
        </w:rPr>
      </w:pPr>
      <w:r w:rsidRPr="008E3A0B">
        <w:rPr>
          <w:sz w:val="20"/>
          <w:szCs w:val="24"/>
        </w:rPr>
        <w:t>Basic Spanish: I have a basic grasp on the Spanish language through classes at my college</w:t>
      </w:r>
    </w:p>
    <w:p w14:paraId="741DB077" w14:textId="77777777" w:rsidR="007942A8" w:rsidRPr="007942A8" w:rsidRDefault="007942A8" w:rsidP="007942A8">
      <w:pPr>
        <w:pStyle w:val="ListParagraph"/>
        <w:rPr>
          <w:sz w:val="20"/>
          <w:szCs w:val="24"/>
        </w:rPr>
      </w:pPr>
    </w:p>
    <w:p w14:paraId="0DE1B193" w14:textId="3F84E411" w:rsidR="007942A8" w:rsidRPr="007942A8" w:rsidRDefault="007942A8" w:rsidP="007942A8">
      <w:pPr>
        <w:pStyle w:val="ListParagraph"/>
        <w:numPr>
          <w:ilvl w:val="0"/>
          <w:numId w:val="6"/>
        </w:numPr>
        <w:tabs>
          <w:tab w:val="left" w:pos="4593"/>
        </w:tabs>
        <w:rPr>
          <w:sz w:val="20"/>
          <w:szCs w:val="24"/>
        </w:rPr>
      </w:pPr>
      <w:r>
        <w:rPr>
          <w:sz w:val="20"/>
          <w:szCs w:val="24"/>
        </w:rPr>
        <w:t>Driving: I have 60 hours of driving experience, and I have my license test scheduled in a few weeks.</w:t>
      </w:r>
    </w:p>
    <w:p w14:paraId="7CC45ECA" w14:textId="77777777" w:rsidR="006C5BF8" w:rsidRDefault="006C5BF8" w:rsidP="006C5BF8">
      <w:pPr>
        <w:tabs>
          <w:tab w:val="left" w:pos="4593"/>
        </w:tabs>
      </w:pPr>
    </w:p>
    <w:sectPr w:rsidR="006C5BF8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830A47" w14:textId="77777777" w:rsidR="0062066B" w:rsidRDefault="0062066B" w:rsidP="000C45FF">
      <w:r>
        <w:separator/>
      </w:r>
    </w:p>
  </w:endnote>
  <w:endnote w:type="continuationSeparator" w:id="0">
    <w:p w14:paraId="46104091" w14:textId="77777777" w:rsidR="0062066B" w:rsidRDefault="0062066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1AD7A" w14:textId="77777777" w:rsidR="0062066B" w:rsidRDefault="0062066B" w:rsidP="000C45FF">
      <w:r>
        <w:separator/>
      </w:r>
    </w:p>
  </w:footnote>
  <w:footnote w:type="continuationSeparator" w:id="0">
    <w:p w14:paraId="5EA65342" w14:textId="77777777" w:rsidR="0062066B" w:rsidRDefault="0062066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58D9C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60C099" wp14:editId="3DC9A8C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2032C"/>
    <w:multiLevelType w:val="hybridMultilevel"/>
    <w:tmpl w:val="A88A6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21DE8"/>
    <w:multiLevelType w:val="hybridMultilevel"/>
    <w:tmpl w:val="FA320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C7699C"/>
    <w:multiLevelType w:val="hybridMultilevel"/>
    <w:tmpl w:val="C8E6DE34"/>
    <w:lvl w:ilvl="0" w:tplc="B0C63D02">
      <w:start w:val="412"/>
      <w:numFmt w:val="bullet"/>
      <w:lvlText w:val="-"/>
      <w:lvlJc w:val="left"/>
      <w:pPr>
        <w:ind w:left="408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38C774B0"/>
    <w:multiLevelType w:val="hybridMultilevel"/>
    <w:tmpl w:val="A4968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1020F"/>
    <w:multiLevelType w:val="hybridMultilevel"/>
    <w:tmpl w:val="758E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D2E73"/>
    <w:multiLevelType w:val="hybridMultilevel"/>
    <w:tmpl w:val="78E2D670"/>
    <w:lvl w:ilvl="0" w:tplc="0409000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C9"/>
    <w:rsid w:val="00036450"/>
    <w:rsid w:val="00094499"/>
    <w:rsid w:val="000C45FF"/>
    <w:rsid w:val="000E3FD1"/>
    <w:rsid w:val="00112054"/>
    <w:rsid w:val="001429C9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3E1C2E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066B"/>
    <w:rsid w:val="0062123A"/>
    <w:rsid w:val="00646E75"/>
    <w:rsid w:val="006771D0"/>
    <w:rsid w:val="006C5BF8"/>
    <w:rsid w:val="00715FCB"/>
    <w:rsid w:val="00743101"/>
    <w:rsid w:val="007775E1"/>
    <w:rsid w:val="007867A0"/>
    <w:rsid w:val="007927F5"/>
    <w:rsid w:val="007942A8"/>
    <w:rsid w:val="00802CA0"/>
    <w:rsid w:val="008E3A0B"/>
    <w:rsid w:val="009260CD"/>
    <w:rsid w:val="00952C25"/>
    <w:rsid w:val="00A2118D"/>
    <w:rsid w:val="00AD76E2"/>
    <w:rsid w:val="00B20152"/>
    <w:rsid w:val="00B359E4"/>
    <w:rsid w:val="00B57D98"/>
    <w:rsid w:val="00B70850"/>
    <w:rsid w:val="00BD7945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164D2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4AE0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6C5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dd\AppData\Local\Microsoft\Office\16.0\DTS\en-US%7b52876FEE-E7E6-4780-9015-D3644F821F44%7d\%7b9113C2F2-4D21-4760-AB8D-0DA03D918CB2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187656DCF084A98B95647AC44658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19BF7D-C2C7-4262-8114-91E22C642BFD}"/>
      </w:docPartPr>
      <w:docPartBody>
        <w:p w:rsidR="00000000" w:rsidRDefault="00885BAF">
          <w:pPr>
            <w:pStyle w:val="8187656DCF084A98B95647AC44658B9D"/>
          </w:pPr>
          <w:r w:rsidRPr="00CB0055">
            <w:t>Contact</w:t>
          </w:r>
        </w:p>
      </w:docPartBody>
    </w:docPart>
    <w:docPart>
      <w:docPartPr>
        <w:name w:val="F893D9CB640541099148231F147FD2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CECEC-6311-4496-80D9-EED8F0808206}"/>
      </w:docPartPr>
      <w:docPartBody>
        <w:p w:rsidR="00000000" w:rsidRDefault="00885BAF">
          <w:pPr>
            <w:pStyle w:val="F893D9CB640541099148231F147FD238"/>
          </w:pPr>
          <w:r w:rsidRPr="004D3011">
            <w:t>PHONE:</w:t>
          </w:r>
        </w:p>
      </w:docPartBody>
    </w:docPart>
    <w:docPart>
      <w:docPartPr>
        <w:name w:val="4EBFCB4FE7EC4C9B948C26B3BBFEDA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D10AB-609E-4EBB-B0AB-C8E093239DFB}"/>
      </w:docPartPr>
      <w:docPartBody>
        <w:p w:rsidR="00000000" w:rsidRDefault="00885BAF">
          <w:pPr>
            <w:pStyle w:val="4EBFCB4FE7EC4C9B948C26B3BBFEDA04"/>
          </w:pPr>
          <w:r w:rsidRPr="004D3011">
            <w:t>EMAIL:</w:t>
          </w:r>
        </w:p>
      </w:docPartBody>
    </w:docPart>
    <w:docPart>
      <w:docPartPr>
        <w:name w:val="84CF0E144AD14B1F9E800F7F295B9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7D3D22-09AB-4D6D-8E66-EF4FFD2ACBBC}"/>
      </w:docPartPr>
      <w:docPartBody>
        <w:p w:rsidR="00000000" w:rsidRDefault="00885BAF">
          <w:pPr>
            <w:pStyle w:val="84CF0E144AD14B1F9E800F7F295B9CEC"/>
          </w:pPr>
          <w:r w:rsidRPr="00036450">
            <w:t>EDUCATION</w:t>
          </w:r>
        </w:p>
      </w:docPartBody>
    </w:docPart>
    <w:docPart>
      <w:docPartPr>
        <w:name w:val="5B511F18574D4532BB3963715474D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74236-E5BD-4401-92AF-3C3ABF2DAF2D}"/>
      </w:docPartPr>
      <w:docPartBody>
        <w:p w:rsidR="00000000" w:rsidRDefault="00885BAF">
          <w:pPr>
            <w:pStyle w:val="5B511F18574D4532BB3963715474D1FA"/>
          </w:pPr>
          <w:r w:rsidRPr="00036450">
            <w:t>WORK EXPERIENCE</w:t>
          </w:r>
        </w:p>
      </w:docPartBody>
    </w:docPart>
    <w:docPart>
      <w:docPartPr>
        <w:name w:val="EC2B16CCDE124317BA478CC3163535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7CB2F8-976B-49E4-97B1-32F171012F88}"/>
      </w:docPartPr>
      <w:docPartBody>
        <w:p w:rsidR="00000000" w:rsidRDefault="00885BAF">
          <w:pPr>
            <w:pStyle w:val="EC2B16CCDE124317BA478CC316353542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EAE"/>
    <w:rsid w:val="00885BAF"/>
    <w:rsid w:val="00CE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FFDBE1950445A98AFBCC018EF197DD">
    <w:name w:val="F2FFDBE1950445A98AFBCC018EF197DD"/>
  </w:style>
  <w:style w:type="paragraph" w:customStyle="1" w:styleId="2B8622CA41A64F27A722096074D847F3">
    <w:name w:val="2B8622CA41A64F27A722096074D847F3"/>
  </w:style>
  <w:style w:type="paragraph" w:customStyle="1" w:styleId="22964943374E4EECBC1B8EE5E0085168">
    <w:name w:val="22964943374E4EECBC1B8EE5E0085168"/>
  </w:style>
  <w:style w:type="paragraph" w:customStyle="1" w:styleId="07EE73D39E04430BB2E67413D2C66B14">
    <w:name w:val="07EE73D39E04430BB2E67413D2C66B14"/>
  </w:style>
  <w:style w:type="paragraph" w:customStyle="1" w:styleId="8187656DCF084A98B95647AC44658B9D">
    <w:name w:val="8187656DCF084A98B95647AC44658B9D"/>
  </w:style>
  <w:style w:type="paragraph" w:customStyle="1" w:styleId="F893D9CB640541099148231F147FD238">
    <w:name w:val="F893D9CB640541099148231F147FD238"/>
  </w:style>
  <w:style w:type="paragraph" w:customStyle="1" w:styleId="84270BD510A340D29AC83595CA025166">
    <w:name w:val="84270BD510A340D29AC83595CA025166"/>
  </w:style>
  <w:style w:type="paragraph" w:customStyle="1" w:styleId="AF313078006840299880F1CFE769FEF7">
    <w:name w:val="AF313078006840299880F1CFE769FEF7"/>
  </w:style>
  <w:style w:type="paragraph" w:customStyle="1" w:styleId="E2BC94A1A56045AEACF11B725D502BD1">
    <w:name w:val="E2BC94A1A56045AEACF11B725D502BD1"/>
  </w:style>
  <w:style w:type="paragraph" w:customStyle="1" w:styleId="4EBFCB4FE7EC4C9B948C26B3BBFEDA04">
    <w:name w:val="4EBFCB4FE7EC4C9B948C26B3BBFEDA0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F62E553F4064C6AAE230D4EF7DDC771">
    <w:name w:val="AF62E553F4064C6AAE230D4EF7DDC771"/>
  </w:style>
  <w:style w:type="paragraph" w:customStyle="1" w:styleId="589276257B1F483D83E637830B07DDC9">
    <w:name w:val="589276257B1F483D83E637830B07DDC9"/>
  </w:style>
  <w:style w:type="paragraph" w:customStyle="1" w:styleId="F707F385E4F34AD9BF568276C44E56E2">
    <w:name w:val="F707F385E4F34AD9BF568276C44E56E2"/>
  </w:style>
  <w:style w:type="paragraph" w:customStyle="1" w:styleId="AD174EA1B0F6434E8C6552B32C44C31B">
    <w:name w:val="AD174EA1B0F6434E8C6552B32C44C31B"/>
  </w:style>
  <w:style w:type="paragraph" w:customStyle="1" w:styleId="5022B549AA82412BB26F1ECF462BCA4B">
    <w:name w:val="5022B549AA82412BB26F1ECF462BCA4B"/>
  </w:style>
  <w:style w:type="paragraph" w:customStyle="1" w:styleId="698FB39EA84442E3AF879267747C2C4B">
    <w:name w:val="698FB39EA84442E3AF879267747C2C4B"/>
  </w:style>
  <w:style w:type="paragraph" w:customStyle="1" w:styleId="84CF0E144AD14B1F9E800F7F295B9CEC">
    <w:name w:val="84CF0E144AD14B1F9E800F7F295B9CEC"/>
  </w:style>
  <w:style w:type="paragraph" w:customStyle="1" w:styleId="496BDD07A7F5461487CF157453B200F3">
    <w:name w:val="496BDD07A7F5461487CF157453B200F3"/>
  </w:style>
  <w:style w:type="paragraph" w:customStyle="1" w:styleId="4817306E2A8543E3B73771178A9E290D">
    <w:name w:val="4817306E2A8543E3B73771178A9E290D"/>
  </w:style>
  <w:style w:type="paragraph" w:customStyle="1" w:styleId="3C3376DFF9EE4A6199A18F3E1330587D">
    <w:name w:val="3C3376DFF9EE4A6199A18F3E1330587D"/>
  </w:style>
  <w:style w:type="paragraph" w:customStyle="1" w:styleId="2F1370406947428C9B3B66495A1D0CB8">
    <w:name w:val="2F1370406947428C9B3B66495A1D0CB8"/>
  </w:style>
  <w:style w:type="paragraph" w:customStyle="1" w:styleId="2E78D9EF0AF34FCF8CEC6D3000364F04">
    <w:name w:val="2E78D9EF0AF34FCF8CEC6D3000364F04"/>
  </w:style>
  <w:style w:type="paragraph" w:customStyle="1" w:styleId="2C927D2C62364744AD4BABE0E7D546DB">
    <w:name w:val="2C927D2C62364744AD4BABE0E7D546DB"/>
  </w:style>
  <w:style w:type="paragraph" w:customStyle="1" w:styleId="DD340CA9F2DC4BBDBF3E594A3E8A1721">
    <w:name w:val="DD340CA9F2DC4BBDBF3E594A3E8A1721"/>
  </w:style>
  <w:style w:type="paragraph" w:customStyle="1" w:styleId="5B511F18574D4532BB3963715474D1FA">
    <w:name w:val="5B511F18574D4532BB3963715474D1FA"/>
  </w:style>
  <w:style w:type="paragraph" w:customStyle="1" w:styleId="6D2BD59862C64839BB7E56A0C7E58239">
    <w:name w:val="6D2BD59862C64839BB7E56A0C7E58239"/>
  </w:style>
  <w:style w:type="paragraph" w:customStyle="1" w:styleId="249AEFBDDDA64E9DB76482A20B2E1374">
    <w:name w:val="249AEFBDDDA64E9DB76482A20B2E1374"/>
  </w:style>
  <w:style w:type="paragraph" w:customStyle="1" w:styleId="C9EC6A42F2684A969FBC4DB79274F9AC">
    <w:name w:val="C9EC6A42F2684A969FBC4DB79274F9AC"/>
  </w:style>
  <w:style w:type="paragraph" w:customStyle="1" w:styleId="1D6E0A2DD3E14D38BCF7422E396CA2DD">
    <w:name w:val="1D6E0A2DD3E14D38BCF7422E396CA2DD"/>
  </w:style>
  <w:style w:type="paragraph" w:customStyle="1" w:styleId="6D2FFE05F3844405AE605BEF914DFE6D">
    <w:name w:val="6D2FFE05F3844405AE605BEF914DFE6D"/>
  </w:style>
  <w:style w:type="paragraph" w:customStyle="1" w:styleId="30AC2D114CBB4A559A5536CD8C3415B4">
    <w:name w:val="30AC2D114CBB4A559A5536CD8C3415B4"/>
  </w:style>
  <w:style w:type="paragraph" w:customStyle="1" w:styleId="F21957FC77354923B28FB4E0D137D830">
    <w:name w:val="F21957FC77354923B28FB4E0D137D830"/>
  </w:style>
  <w:style w:type="paragraph" w:customStyle="1" w:styleId="EF6330DA103F452D92688C5632F4DF0B">
    <w:name w:val="EF6330DA103F452D92688C5632F4DF0B"/>
  </w:style>
  <w:style w:type="paragraph" w:customStyle="1" w:styleId="6B21A0F518EB4E95A643EC842FBFCA7B">
    <w:name w:val="6B21A0F518EB4E95A643EC842FBFCA7B"/>
  </w:style>
  <w:style w:type="paragraph" w:customStyle="1" w:styleId="F21D38B625AC4F6F94A4329A79DA1AAD">
    <w:name w:val="F21D38B625AC4F6F94A4329A79DA1AAD"/>
  </w:style>
  <w:style w:type="paragraph" w:customStyle="1" w:styleId="C670F9575E384FB8B4482128784D1CA1">
    <w:name w:val="C670F9575E384FB8B4482128784D1CA1"/>
  </w:style>
  <w:style w:type="paragraph" w:customStyle="1" w:styleId="0C14ADF2EF1B4DE48EBFC14F40A76DF0">
    <w:name w:val="0C14ADF2EF1B4DE48EBFC14F40A76DF0"/>
  </w:style>
  <w:style w:type="paragraph" w:customStyle="1" w:styleId="93F43B5EECAE454EB96733851CEC4441">
    <w:name w:val="93F43B5EECAE454EB96733851CEC4441"/>
  </w:style>
  <w:style w:type="paragraph" w:customStyle="1" w:styleId="32919ABCCAE440E48D7E5977D7A10FD9">
    <w:name w:val="32919ABCCAE440E48D7E5977D7A10FD9"/>
  </w:style>
  <w:style w:type="paragraph" w:customStyle="1" w:styleId="175444819A604274B2B45E521979D988">
    <w:name w:val="175444819A604274B2B45E521979D98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EC2B16CCDE124317BA478CC316353542">
    <w:name w:val="EC2B16CCDE124317BA478CC316353542"/>
  </w:style>
  <w:style w:type="paragraph" w:customStyle="1" w:styleId="6AB3C7FC1A5A4049A3C6675C1EE79BC6">
    <w:name w:val="6AB3C7FC1A5A4049A3C6675C1EE79BC6"/>
    <w:rsid w:val="00CE1E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{9113C2F2-4D21-4760-AB8D-0DA03D918CB2}tf00546271_win32.dotx</Template>
  <TotalTime>0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2021-03-07T17:22:00Z</dcterms:created>
  <dcterms:modified xsi:type="dcterms:W3CDTF">2021-03-08T16:15:00Z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